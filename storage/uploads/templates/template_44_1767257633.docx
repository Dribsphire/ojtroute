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41B9" w14:textId="6DF5EF9A" w:rsidR="00F41BEE" w:rsidRDefault="00E70A15" w:rsidP="009F2912">
      <w:pPr>
        <w:pStyle w:val="Title"/>
        <w:rPr>
          <w:sz w:val="40"/>
          <w:szCs w:val="12"/>
        </w:rPr>
      </w:pPr>
      <w:r w:rsidRPr="00E70A15">
        <w:rPr>
          <w:sz w:val="40"/>
          <w:szCs w:val="12"/>
        </w:rPr>
        <w:t>Manuel Jr. A. Colorado</w:t>
      </w:r>
    </w:p>
    <w:p w14:paraId="0EF5D492" w14:textId="77777777" w:rsidR="00B83675" w:rsidRPr="00B83675" w:rsidRDefault="00B83675" w:rsidP="00B83675"/>
    <w:p w14:paraId="4C8912E6" w14:textId="715B233D" w:rsidR="00F41BEE" w:rsidRPr="00E70A15" w:rsidRDefault="00E70A15" w:rsidP="009E3475">
      <w:pPr>
        <w:pStyle w:val="Subtitle"/>
        <w:rPr>
          <w:sz w:val="24"/>
          <w:szCs w:val="20"/>
        </w:rPr>
      </w:pPr>
      <w:r>
        <w:rPr>
          <w:sz w:val="24"/>
          <w:szCs w:val="20"/>
        </w:rPr>
        <w:t>OJT intern</w:t>
      </w:r>
    </w:p>
    <w:p w14:paraId="39F93AD4" w14:textId="3BA6E6AB" w:rsidR="00003455" w:rsidRPr="0098576F" w:rsidRDefault="00E70A15" w:rsidP="0098576F">
      <w:pPr>
        <w:pStyle w:val="Heading1"/>
        <w:rPr>
          <w:rFonts w:asciiTheme="minorHAnsi" w:hAnsiTheme="minorHAnsi" w:cstheme="minorHAnsi"/>
          <w:sz w:val="22"/>
        </w:rPr>
      </w:pPr>
      <w:proofErr w:type="spellStart"/>
      <w:r w:rsidRPr="00E70A15">
        <w:rPr>
          <w:rFonts w:asciiTheme="minorHAnsi" w:hAnsiTheme="minorHAnsi" w:cstheme="minorHAnsi"/>
          <w:sz w:val="22"/>
        </w:rPr>
        <w:t>Brgy</w:t>
      </w:r>
      <w:proofErr w:type="spellEnd"/>
      <w:r>
        <w:rPr>
          <w:rFonts w:asciiTheme="minorHAnsi" w:hAnsiTheme="minorHAnsi" w:cstheme="minorHAnsi"/>
          <w:sz w:val="22"/>
        </w:rPr>
        <w:t>.</w:t>
      </w:r>
      <w:r w:rsidRPr="00E70A15">
        <w:rPr>
          <w:rFonts w:asciiTheme="minorHAnsi" w:hAnsiTheme="minorHAnsi" w:cstheme="minorHAnsi"/>
          <w:sz w:val="22"/>
        </w:rPr>
        <w:t xml:space="preserve"> Gran</w:t>
      </w:r>
      <w:r>
        <w:rPr>
          <w:rFonts w:asciiTheme="minorHAnsi" w:hAnsiTheme="minorHAnsi" w:cstheme="minorHAnsi"/>
          <w:sz w:val="22"/>
        </w:rPr>
        <w:t>a</w:t>
      </w:r>
      <w:r w:rsidRPr="00E70A15">
        <w:rPr>
          <w:rFonts w:asciiTheme="minorHAnsi" w:hAnsiTheme="minorHAnsi" w:cstheme="minorHAnsi"/>
          <w:sz w:val="22"/>
        </w:rPr>
        <w:t>da, Glendale homes, Blk 32. Lot 11</w:t>
      </w:r>
      <w:r w:rsidR="00F41BEE" w:rsidRPr="00E70A15">
        <w:rPr>
          <w:rFonts w:asciiTheme="minorHAnsi" w:hAnsiTheme="minorHAnsi" w:cstheme="minorHAnsi"/>
          <w:sz w:val="22"/>
        </w:rPr>
        <w:t xml:space="preserve"> | </w:t>
      </w:r>
      <w:r w:rsidRPr="00E70A15">
        <w:rPr>
          <w:rFonts w:asciiTheme="minorHAnsi" w:hAnsiTheme="minorHAnsi" w:cstheme="minorHAnsi"/>
          <w:sz w:val="22"/>
        </w:rPr>
        <w:t>0950992826</w:t>
      </w:r>
      <w:r w:rsidR="00F41BEE" w:rsidRPr="00E70A15">
        <w:rPr>
          <w:rFonts w:asciiTheme="minorHAnsi" w:hAnsiTheme="minorHAnsi" w:cstheme="minorHAnsi"/>
          <w:sz w:val="22"/>
        </w:rPr>
        <w:t xml:space="preserve"> | </w:t>
      </w:r>
      <w:r w:rsidRPr="00E70A15">
        <w:rPr>
          <w:rFonts w:asciiTheme="minorHAnsi" w:hAnsiTheme="minorHAnsi" w:cstheme="minorHAnsi"/>
          <w:sz w:val="22"/>
        </w:rPr>
        <w:t>coloradomanuel.002@gmail.com</w:t>
      </w:r>
      <w:r w:rsidR="00F41BEE" w:rsidRPr="00E70A15">
        <w:rPr>
          <w:rFonts w:asciiTheme="minorHAnsi" w:hAnsiTheme="minorHAnsi" w:cstheme="minorHAnsi"/>
          <w:sz w:val="22"/>
        </w:rPr>
        <w:t xml:space="preserve"> </w:t>
      </w:r>
    </w:p>
    <w:p w14:paraId="2952ACF6" w14:textId="77777777" w:rsidR="00F41BEE" w:rsidRDefault="00F9002A" w:rsidP="006E0605">
      <w:pPr>
        <w:pStyle w:val="Heading1"/>
      </w:pPr>
      <w:sdt>
        <w:sdtPr>
          <w:id w:val="-736782104"/>
          <w:placeholder>
            <w:docPart w:val="531F53C97C72418A9F6CDC9B83CC4AAD"/>
          </w:placeholder>
          <w:temporary/>
          <w:showingPlcHdr/>
          <w15:appearance w15:val="hidden"/>
        </w:sdtPr>
        <w:sdtEndPr/>
        <w:sdtContent>
          <w:r w:rsidR="00F41BEE">
            <w:t>Objective</w:t>
          </w:r>
        </w:sdtContent>
      </w:sdt>
    </w:p>
    <w:p w14:paraId="63C219F4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02DB0AE" wp14:editId="43DFB916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034FC4A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FB462B1" w14:textId="01628577" w:rsidR="00B83675" w:rsidRDefault="00E70A15" w:rsidP="009E3475">
      <w:r>
        <w:t xml:space="preserve">To gain hands-on experience in </w:t>
      </w:r>
      <w:r>
        <w:t>IT related industry</w:t>
      </w:r>
      <w:r>
        <w:t>, applying my academic knowledge and developing practical skills while contributing to the success of</w:t>
      </w:r>
      <w:r>
        <w:t xml:space="preserve"> the company</w:t>
      </w:r>
      <w:r>
        <w:t>. I aim to enhance my professional growth and learn from industry experts.</w:t>
      </w:r>
    </w:p>
    <w:p w14:paraId="5A330F4D" w14:textId="77777777" w:rsidR="00F41BEE" w:rsidRDefault="00F9002A" w:rsidP="006E0605">
      <w:pPr>
        <w:pStyle w:val="Heading1"/>
      </w:pPr>
      <w:sdt>
        <w:sdtPr>
          <w:id w:val="1494989950"/>
          <w:placeholder>
            <w:docPart w:val="05C0685FE51A4A6F8BFE43E84617B506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73DEEC9D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8CC4B78" wp14:editId="50782990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FC846C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651FB7C" w14:textId="0517E96C" w:rsidR="00B83675" w:rsidRDefault="00E70A15" w:rsidP="006E0605">
      <w:pPr>
        <w:pStyle w:val="Heading2"/>
      </w:pPr>
      <w:r>
        <w:t>CAJDEN | Encoder</w:t>
      </w:r>
      <w:r w:rsidR="00003455">
        <w:tab/>
      </w:r>
      <w:r w:rsidR="005A3A96">
        <w:t>2023-2024</w:t>
      </w:r>
    </w:p>
    <w:p w14:paraId="71B172FC" w14:textId="77777777" w:rsidR="00F41BEE" w:rsidRDefault="00F9002A" w:rsidP="006E0605">
      <w:pPr>
        <w:pStyle w:val="Heading1"/>
      </w:pPr>
      <w:sdt>
        <w:sdtPr>
          <w:id w:val="1513793667"/>
          <w:placeholder>
            <w:docPart w:val="9F56EAEBB0154FAB8B95F365DF07FE56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3F95254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CDF539A" wp14:editId="0E971011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DCC53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CF28D38" w14:textId="25F81418" w:rsidR="00003455" w:rsidRDefault="005E7C8B" w:rsidP="002C6E6C">
      <w:pPr>
        <w:pStyle w:val="Heading2"/>
      </w:pPr>
      <w:r>
        <w:t xml:space="preserve">Primary - </w:t>
      </w:r>
      <w:r w:rsidR="005A3A96">
        <w:t>Education &amp; Training Center School III (ETCS III)</w:t>
      </w:r>
      <w:r w:rsidR="00003455">
        <w:tab/>
      </w:r>
      <w:r w:rsidR="005A3A96">
        <w:t>2016</w:t>
      </w:r>
    </w:p>
    <w:p w14:paraId="2F6D8A95" w14:textId="2FDF5622" w:rsidR="002C6E6C" w:rsidRDefault="002C6E6C" w:rsidP="002C6E6C">
      <w:pPr>
        <w:pStyle w:val="Heading2"/>
      </w:pPr>
      <w:r>
        <w:t>Secondary – Negros Occidental High School (NOHS)</w:t>
      </w:r>
      <w:r>
        <w:tab/>
        <w:t>2</w:t>
      </w:r>
      <w:r>
        <w:t>022</w:t>
      </w:r>
    </w:p>
    <w:p w14:paraId="40207828" w14:textId="0DEE27A0" w:rsidR="00F41BEE" w:rsidRDefault="002C6E6C" w:rsidP="006E0605">
      <w:pPr>
        <w:pStyle w:val="Heading2"/>
      </w:pPr>
      <w:r>
        <w:t>College</w:t>
      </w:r>
      <w:r w:rsidR="005E7C8B">
        <w:t xml:space="preserve"> – </w:t>
      </w:r>
      <w:r>
        <w:t xml:space="preserve">Carlos Hilado Memorial State University- </w:t>
      </w:r>
      <w:proofErr w:type="spellStart"/>
      <w:r>
        <w:t>Alijis</w:t>
      </w:r>
      <w:proofErr w:type="spellEnd"/>
      <w:r w:rsidR="005E7C8B">
        <w:t xml:space="preserve"> (</w:t>
      </w:r>
      <w:r>
        <w:t>CHMSU</w:t>
      </w:r>
      <w:r w:rsidR="005E7C8B">
        <w:t>)</w:t>
      </w:r>
      <w:r w:rsidR="00003455">
        <w:tab/>
      </w:r>
      <w:r>
        <w:t>2025</w:t>
      </w:r>
    </w:p>
    <w:p w14:paraId="38AE7611" w14:textId="37E33192" w:rsidR="00F41BEE" w:rsidRDefault="002C6E6C" w:rsidP="00D52131">
      <w:r>
        <w:t>Bachelor of Science in Information Technology</w:t>
      </w:r>
    </w:p>
    <w:p w14:paraId="17F4345C" w14:textId="41BE4B5D" w:rsidR="00003455" w:rsidRDefault="00003455" w:rsidP="00003455"/>
    <w:p w14:paraId="5F7830E2" w14:textId="539605E6" w:rsidR="00B83675" w:rsidRDefault="00B83675" w:rsidP="00B83675">
      <w:pPr>
        <w:pStyle w:val="Heading1"/>
      </w:pPr>
      <w:r>
        <w:t>Technical Skills</w:t>
      </w:r>
    </w:p>
    <w:p w14:paraId="20F82E03" w14:textId="77777777" w:rsidR="00B83675" w:rsidRPr="00003455" w:rsidRDefault="00B83675" w:rsidP="00B8367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C23EA52" wp14:editId="48E12BB2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2B6F0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A9alem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C09EFBF" w14:textId="38A80B9B" w:rsidR="00B83675" w:rsidRDefault="00B83675" w:rsidP="00B83675">
      <w:pPr>
        <w:pStyle w:val="ListBullet"/>
      </w:pPr>
      <w:r>
        <w:rPr>
          <w:rStyle w:val="Strong"/>
        </w:rPr>
        <w:t>Programming Languages</w:t>
      </w:r>
      <w:r>
        <w:t xml:space="preserve">: </w:t>
      </w:r>
      <w:r>
        <w:t>HTML</w:t>
      </w:r>
      <w:r>
        <w:t xml:space="preserve">, </w:t>
      </w:r>
      <w:r>
        <w:t>CSS</w:t>
      </w:r>
      <w:r>
        <w:t>, JavaScript</w:t>
      </w:r>
      <w:r>
        <w:t xml:space="preserve">, PHP, </w:t>
      </w:r>
    </w:p>
    <w:p w14:paraId="543F573D" w14:textId="3F81CC4B" w:rsidR="00B83675" w:rsidRDefault="00B83675" w:rsidP="00B83675">
      <w:pPr>
        <w:pStyle w:val="ListBullet"/>
      </w:pPr>
      <w:r w:rsidRPr="00B83675">
        <w:rPr>
          <w:b/>
          <w:bCs/>
        </w:rPr>
        <w:t>Frameworks</w:t>
      </w:r>
      <w:r>
        <w:t xml:space="preserve">: </w:t>
      </w:r>
      <w:r w:rsidR="0098576F">
        <w:t xml:space="preserve">Tailwind, </w:t>
      </w:r>
      <w:proofErr w:type="spellStart"/>
      <w:r w:rsidR="0098576F">
        <w:t>JQuery</w:t>
      </w:r>
      <w:proofErr w:type="spellEnd"/>
      <w:r w:rsidR="0098576F">
        <w:t>, Vue</w:t>
      </w:r>
    </w:p>
    <w:p w14:paraId="3C5E0567" w14:textId="168ED5B9" w:rsidR="00B83675" w:rsidRDefault="0098576F" w:rsidP="00003455">
      <w:pPr>
        <w:pStyle w:val="ListBullet"/>
      </w:pPr>
      <w:r>
        <w:rPr>
          <w:rStyle w:val="Strong"/>
        </w:rPr>
        <w:t>Database Management</w:t>
      </w:r>
      <w:r>
        <w:t>:</w:t>
      </w:r>
      <w:r>
        <w:t xml:space="preserve"> SQL</w:t>
      </w:r>
    </w:p>
    <w:p w14:paraId="00A9C54C" w14:textId="42FD0362" w:rsidR="007639DB" w:rsidRDefault="007639DB" w:rsidP="00003455">
      <w:pPr>
        <w:pStyle w:val="ListBullet"/>
      </w:pPr>
      <w:r>
        <w:rPr>
          <w:rStyle w:val="Strong"/>
        </w:rPr>
        <w:t>Software/Tools:</w:t>
      </w:r>
      <w:r>
        <w:t xml:space="preserve"> Microsoft Office, </w:t>
      </w:r>
      <w:proofErr w:type="spellStart"/>
      <w:r w:rsidR="00CD6498">
        <w:t>VScode</w:t>
      </w:r>
      <w:proofErr w:type="spellEnd"/>
      <w:r>
        <w:t>, Git</w:t>
      </w:r>
      <w:r w:rsidR="00CD6498">
        <w:t>/</w:t>
      </w:r>
      <w:proofErr w:type="spellStart"/>
      <w:r w:rsidR="00CD6498">
        <w:t>Github</w:t>
      </w:r>
      <w:proofErr w:type="spellEnd"/>
      <w:r w:rsidR="00CD6498">
        <w:t>.</w:t>
      </w:r>
    </w:p>
    <w:p w14:paraId="0E895A28" w14:textId="77777777" w:rsidR="00F41BEE" w:rsidRDefault="00F9002A" w:rsidP="00D52131">
      <w:pPr>
        <w:pStyle w:val="Heading1"/>
      </w:pPr>
      <w:sdt>
        <w:sdtPr>
          <w:id w:val="592895854"/>
          <w:placeholder>
            <w:docPart w:val="18664C9333EC4BB2BC60FA578632C4E9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465474D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4501CD7" wp14:editId="206F349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BA09A8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114354D" w14:textId="77777777" w:rsidR="00F41BEE" w:rsidRDefault="00F9002A" w:rsidP="00F37140">
      <w:pPr>
        <w:pStyle w:val="ListBullet"/>
      </w:pPr>
      <w:sdt>
        <w:sdtPr>
          <w:id w:val="-1240710294"/>
          <w:placeholder>
            <w:docPart w:val="FCA656FCE0EF476EAF59A60645F317DF"/>
          </w:placeholder>
          <w:temporary/>
          <w:showingPlcHdr/>
          <w15:appearance w15:val="hidden"/>
        </w:sdtPr>
        <w:sdtEndPr/>
        <w:sdtContent>
          <w:r w:rsidR="00F41BEE">
            <w:t>Management</w:t>
          </w:r>
        </w:sdtContent>
      </w:sdt>
    </w:p>
    <w:p w14:paraId="6F4D9DD7" w14:textId="77777777" w:rsidR="00F41BEE" w:rsidRDefault="00F9002A" w:rsidP="00F37140">
      <w:pPr>
        <w:pStyle w:val="ListBullet"/>
      </w:pPr>
      <w:sdt>
        <w:sdtPr>
          <w:id w:val="-296685869"/>
          <w:placeholder>
            <w:docPart w:val="CFCB7D1D06E747F0BEA8B5D813019ADC"/>
          </w:placeholder>
          <w:temporary/>
          <w:showingPlcHdr/>
          <w15:appearance w15:val="hidden"/>
        </w:sdtPr>
        <w:sdtEndPr/>
        <w:sdtContent>
          <w:r w:rsidR="00F41BEE">
            <w:t>Problem solving</w:t>
          </w:r>
        </w:sdtContent>
      </w:sdt>
    </w:p>
    <w:p w14:paraId="0FAD3D44" w14:textId="77777777" w:rsidR="00F41BEE" w:rsidRDefault="00F9002A" w:rsidP="00F37140">
      <w:pPr>
        <w:pStyle w:val="ListBullet"/>
      </w:pPr>
      <w:sdt>
        <w:sdtPr>
          <w:id w:val="-94178466"/>
          <w:placeholder>
            <w:docPart w:val="773EF8062EB64FE8AC3790132330FC77"/>
          </w:placeholder>
          <w:temporary/>
          <w:showingPlcHdr/>
          <w15:appearance w15:val="hidden"/>
        </w:sdtPr>
        <w:sdtEndPr/>
        <w:sdtContent>
          <w:r w:rsidR="00F41BEE" w:rsidRPr="005338E9">
            <w:t>Communication</w:t>
          </w:r>
        </w:sdtContent>
      </w:sdt>
    </w:p>
    <w:p w14:paraId="04140C6F" w14:textId="7D37935B" w:rsidR="00F41BEE" w:rsidRDefault="0098576F" w:rsidP="00F37140">
      <w:pPr>
        <w:pStyle w:val="ListBullet"/>
      </w:pPr>
      <w:r>
        <w:t>Adaptability</w:t>
      </w:r>
      <w:r w:rsidR="00F41BEE">
        <w:t xml:space="preserve"> </w:t>
      </w:r>
    </w:p>
    <w:p w14:paraId="6C4D4487" w14:textId="1E507084" w:rsidR="0098576F" w:rsidRDefault="0098576F" w:rsidP="0098576F">
      <w:pPr>
        <w:pStyle w:val="Heading1"/>
      </w:pPr>
      <w:r>
        <w:t>Certifications</w:t>
      </w:r>
    </w:p>
    <w:p w14:paraId="6B4AD731" w14:textId="77777777" w:rsidR="0098576F" w:rsidRPr="00003455" w:rsidRDefault="0098576F" w:rsidP="0098576F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D93D04E" wp14:editId="4AAB0100">
                <wp:extent cx="5943600" cy="0"/>
                <wp:effectExtent l="0" t="0" r="0" b="0"/>
                <wp:docPr id="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72CB4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12E5F39" w14:textId="59BB6C17" w:rsidR="0098576F" w:rsidRDefault="00481C0A" w:rsidP="0098576F">
      <w:pPr>
        <w:pStyle w:val="ListBullet"/>
      </w:pPr>
      <w:r w:rsidRPr="00481C0A">
        <w:rPr>
          <w:b/>
          <w:bCs/>
        </w:rPr>
        <w:t>Started with Azure AI Agents: Beginner’s guide -</w:t>
      </w:r>
      <w:r>
        <w:t xml:space="preserve"> </w:t>
      </w:r>
      <w:r>
        <w:t xml:space="preserve">Entry-level certification for </w:t>
      </w:r>
      <w:r>
        <w:t>Azure AI</w:t>
      </w:r>
      <w:r>
        <w:t>.</w:t>
      </w:r>
    </w:p>
    <w:p w14:paraId="5B07E140" w14:textId="01E4426B" w:rsidR="0098576F" w:rsidRDefault="00481C0A" w:rsidP="0098576F">
      <w:pPr>
        <w:pStyle w:val="ListBullet"/>
      </w:pPr>
      <w:r w:rsidRPr="00481C0A">
        <w:rPr>
          <w:b/>
          <w:bCs/>
        </w:rPr>
        <w:t>Warehouse Security: Protect Data with Robust Access</w:t>
      </w:r>
      <w:r>
        <w:t xml:space="preserve"> </w:t>
      </w:r>
      <w:r w:rsidRPr="00481C0A">
        <w:rPr>
          <w:b/>
          <w:bCs/>
        </w:rPr>
        <w:t>Control</w:t>
      </w:r>
      <w:r>
        <w:t xml:space="preserve"> – Data protection for</w:t>
      </w:r>
      <w:r w:rsidR="00D71EDF">
        <w:t xml:space="preserve"> </w:t>
      </w:r>
      <w:r>
        <w:t>cybersecurity</w:t>
      </w:r>
    </w:p>
    <w:p w14:paraId="67D3BB43" w14:textId="77777777" w:rsidR="00D71EDF" w:rsidRDefault="00481C0A" w:rsidP="0098576F">
      <w:pPr>
        <w:pStyle w:val="ListBullet"/>
      </w:pPr>
      <w:r w:rsidRPr="00D71EDF">
        <w:rPr>
          <w:b/>
          <w:bCs/>
        </w:rPr>
        <w:t>Et</w:t>
      </w:r>
      <w:r w:rsidR="00D71EDF" w:rsidRPr="00D71EDF">
        <w:rPr>
          <w:b/>
          <w:bCs/>
        </w:rPr>
        <w:t xml:space="preserve">hical Persuasion: </w:t>
      </w:r>
      <w:r w:rsidRPr="00D71EDF">
        <w:rPr>
          <w:b/>
          <w:bCs/>
        </w:rPr>
        <w:t xml:space="preserve">Communication with integrity in the age of Misinformation- </w:t>
      </w:r>
      <w:r w:rsidR="00D71EDF" w:rsidRPr="00D71EDF">
        <w:t>awareness for misinformation</w:t>
      </w:r>
      <w:r w:rsidR="00D71EDF">
        <w:t xml:space="preserve"> online </w:t>
      </w:r>
    </w:p>
    <w:p w14:paraId="58594265" w14:textId="199E25F0" w:rsidR="0098576F" w:rsidRPr="00D71EDF" w:rsidRDefault="00D71EDF" w:rsidP="00CD6498">
      <w:pPr>
        <w:pStyle w:val="ListBullet"/>
        <w:numPr>
          <w:ilvl w:val="0"/>
          <w:numId w:val="0"/>
        </w:numPr>
        <w:ind w:left="288"/>
      </w:pPr>
      <w:r>
        <w:br/>
      </w:r>
    </w:p>
    <w:p w14:paraId="1DB309A9" w14:textId="77777777" w:rsidR="0098576F" w:rsidRDefault="0098576F" w:rsidP="0098576F">
      <w:pPr>
        <w:pStyle w:val="ListBullet"/>
        <w:numPr>
          <w:ilvl w:val="0"/>
          <w:numId w:val="0"/>
        </w:numPr>
        <w:ind w:left="288"/>
      </w:pPr>
    </w:p>
    <w:sectPr w:rsidR="0098576F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9FDF5" w14:textId="77777777" w:rsidR="00F9002A" w:rsidRDefault="00F9002A">
      <w:pPr>
        <w:spacing w:after="0"/>
      </w:pPr>
      <w:r>
        <w:separator/>
      </w:r>
    </w:p>
  </w:endnote>
  <w:endnote w:type="continuationSeparator" w:id="0">
    <w:p w14:paraId="540F4CB2" w14:textId="77777777" w:rsidR="00F9002A" w:rsidRDefault="00F9002A">
      <w:pPr>
        <w:spacing w:after="0"/>
      </w:pPr>
      <w:r>
        <w:continuationSeparator/>
      </w:r>
    </w:p>
  </w:endnote>
  <w:endnote w:type="continuationNotice" w:id="1">
    <w:p w14:paraId="58613F4C" w14:textId="77777777" w:rsidR="00F9002A" w:rsidRDefault="00F900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88D75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89E4B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573B5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3FEE9" w14:textId="77777777" w:rsidR="00F9002A" w:rsidRDefault="00F9002A">
      <w:pPr>
        <w:spacing w:after="0"/>
      </w:pPr>
      <w:r>
        <w:separator/>
      </w:r>
    </w:p>
  </w:footnote>
  <w:footnote w:type="continuationSeparator" w:id="0">
    <w:p w14:paraId="5E6D4C2B" w14:textId="77777777" w:rsidR="00F9002A" w:rsidRDefault="00F9002A">
      <w:pPr>
        <w:spacing w:after="0"/>
      </w:pPr>
      <w:r>
        <w:continuationSeparator/>
      </w:r>
    </w:p>
  </w:footnote>
  <w:footnote w:type="continuationNotice" w:id="1">
    <w:p w14:paraId="5B73BA65" w14:textId="77777777" w:rsidR="00F9002A" w:rsidRDefault="00F9002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4E7E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038FA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4C9E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FD1A96"/>
    <w:multiLevelType w:val="multilevel"/>
    <w:tmpl w:val="867E0FF0"/>
    <w:lvl w:ilvl="0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15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C0DDD"/>
    <w:rsid w:val="002C6E6C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81C0A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3A96"/>
    <w:rsid w:val="005A77FC"/>
    <w:rsid w:val="005A7D8A"/>
    <w:rsid w:val="005C2BF4"/>
    <w:rsid w:val="005D49B2"/>
    <w:rsid w:val="005D5D10"/>
    <w:rsid w:val="005E5E55"/>
    <w:rsid w:val="005E7C8B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639DB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76F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3675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D6498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1EDF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0A15"/>
    <w:rsid w:val="00E71047"/>
    <w:rsid w:val="00E726F0"/>
    <w:rsid w:val="00EA2B92"/>
    <w:rsid w:val="00EC12CE"/>
    <w:rsid w:val="00ED598E"/>
    <w:rsid w:val="00ED7FEB"/>
    <w:rsid w:val="00EE25F3"/>
    <w:rsid w:val="00F37140"/>
    <w:rsid w:val="00F40303"/>
    <w:rsid w:val="00F41BEE"/>
    <w:rsid w:val="00F9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427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1F53C97C72418A9F6CDC9B83CC4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0B6EE-557A-462C-9785-E0A23F14F2FA}"/>
      </w:docPartPr>
      <w:docPartBody>
        <w:p w:rsidR="00000000" w:rsidRDefault="00C53F07">
          <w:pPr>
            <w:pStyle w:val="531F53C97C72418A9F6CDC9B83CC4AAD"/>
          </w:pPr>
          <w:r>
            <w:t>Objective</w:t>
          </w:r>
        </w:p>
      </w:docPartBody>
    </w:docPart>
    <w:docPart>
      <w:docPartPr>
        <w:name w:val="05C0685FE51A4A6F8BFE43E84617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2CD9D-625F-4F00-8EC6-5AF7414F6307}"/>
      </w:docPartPr>
      <w:docPartBody>
        <w:p w:rsidR="00000000" w:rsidRDefault="00C53F07">
          <w:pPr>
            <w:pStyle w:val="05C0685FE51A4A6F8BFE43E84617B506"/>
          </w:pPr>
          <w:r>
            <w:t>Experience</w:t>
          </w:r>
        </w:p>
      </w:docPartBody>
    </w:docPart>
    <w:docPart>
      <w:docPartPr>
        <w:name w:val="9F56EAEBB0154FAB8B95F365DF07F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CFE81-0BE0-4F65-AC11-84AA55C19245}"/>
      </w:docPartPr>
      <w:docPartBody>
        <w:p w:rsidR="00000000" w:rsidRDefault="00C53F07">
          <w:pPr>
            <w:pStyle w:val="9F56EAEBB0154FAB8B95F365DF07FE56"/>
          </w:pPr>
          <w:r>
            <w:t>Education</w:t>
          </w:r>
        </w:p>
      </w:docPartBody>
    </w:docPart>
    <w:docPart>
      <w:docPartPr>
        <w:name w:val="18664C9333EC4BB2BC60FA578632C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263E7-BCCD-4DFF-866F-6609490711AA}"/>
      </w:docPartPr>
      <w:docPartBody>
        <w:p w:rsidR="00000000" w:rsidRDefault="00C53F07">
          <w:pPr>
            <w:pStyle w:val="18664C9333EC4BB2BC60FA578632C4E9"/>
          </w:pPr>
          <w:r>
            <w:t>Skills &amp; abilities</w:t>
          </w:r>
        </w:p>
      </w:docPartBody>
    </w:docPart>
    <w:docPart>
      <w:docPartPr>
        <w:name w:val="FCA656FCE0EF476EAF59A60645F3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CEE8F-05F4-4C3A-83A3-3D296966212F}"/>
      </w:docPartPr>
      <w:docPartBody>
        <w:p w:rsidR="00000000" w:rsidRDefault="00C53F07">
          <w:pPr>
            <w:pStyle w:val="FCA656FCE0EF476EAF59A60645F317DF"/>
          </w:pPr>
          <w:r>
            <w:t>Manage</w:t>
          </w:r>
          <w:r>
            <w:t>ment</w:t>
          </w:r>
        </w:p>
      </w:docPartBody>
    </w:docPart>
    <w:docPart>
      <w:docPartPr>
        <w:name w:val="CFCB7D1D06E747F0BEA8B5D813019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126AA-C3A4-4118-B31A-B817B07B8925}"/>
      </w:docPartPr>
      <w:docPartBody>
        <w:p w:rsidR="00000000" w:rsidRDefault="00C53F07">
          <w:pPr>
            <w:pStyle w:val="CFCB7D1D06E747F0BEA8B5D813019ADC"/>
          </w:pPr>
          <w:r>
            <w:t>Problem solving</w:t>
          </w:r>
        </w:p>
      </w:docPartBody>
    </w:docPart>
    <w:docPart>
      <w:docPartPr>
        <w:name w:val="773EF8062EB64FE8AC3790132330F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65412-0444-451F-A83B-613A71EFDC45}"/>
      </w:docPartPr>
      <w:docPartBody>
        <w:p w:rsidR="00000000" w:rsidRDefault="00C53F07">
          <w:pPr>
            <w:pStyle w:val="773EF8062EB64FE8AC3790132330FC77"/>
          </w:pPr>
          <w:r w:rsidRPr="005338E9"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69"/>
    <w:rsid w:val="00B35E69"/>
    <w:rsid w:val="00C5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4BFA2C0634426E9E5BAD673D034D6D">
    <w:name w:val="3B4BFA2C0634426E9E5BAD673D034D6D"/>
  </w:style>
  <w:style w:type="paragraph" w:customStyle="1" w:styleId="1CF4F84C7ABE4A889916EE0A824AC699">
    <w:name w:val="1CF4F84C7ABE4A889916EE0A824AC699"/>
  </w:style>
  <w:style w:type="paragraph" w:customStyle="1" w:styleId="2C688D37FD6E4F5C88101A727D912C95">
    <w:name w:val="2C688D37FD6E4F5C88101A727D912C95"/>
  </w:style>
  <w:style w:type="paragraph" w:customStyle="1" w:styleId="CE9C742A5C384BC39B52B8DCE60C62DF">
    <w:name w:val="CE9C742A5C384BC39B52B8DCE60C62DF"/>
  </w:style>
  <w:style w:type="paragraph" w:customStyle="1" w:styleId="320F6B222840401396228C00C8EB0CD3">
    <w:name w:val="320F6B222840401396228C00C8EB0CD3"/>
  </w:style>
  <w:style w:type="paragraph" w:customStyle="1" w:styleId="531F53C97C72418A9F6CDC9B83CC4AAD">
    <w:name w:val="531F53C97C72418A9F6CDC9B83CC4AAD"/>
  </w:style>
  <w:style w:type="paragraph" w:customStyle="1" w:styleId="E2AB5ACECBE041D294DDE3D64E32174C">
    <w:name w:val="E2AB5ACECBE041D294DDE3D64E32174C"/>
  </w:style>
  <w:style w:type="paragraph" w:customStyle="1" w:styleId="05C0685FE51A4A6F8BFE43E84617B506">
    <w:name w:val="05C0685FE51A4A6F8BFE43E84617B506"/>
  </w:style>
  <w:style w:type="paragraph" w:customStyle="1" w:styleId="3A56D60CDBFB45E88D1D25EBC1F14656">
    <w:name w:val="3A56D60CDBFB45E88D1D25EBC1F14656"/>
  </w:style>
  <w:style w:type="paragraph" w:customStyle="1" w:styleId="D1F9877560BB4B47A0493BCD40633CB7">
    <w:name w:val="D1F9877560BB4B47A0493BCD40633CB7"/>
  </w:style>
  <w:style w:type="paragraph" w:customStyle="1" w:styleId="1C56422532AB4131873303082A0C3F8E">
    <w:name w:val="1C56422532AB4131873303082A0C3F8E"/>
  </w:style>
  <w:style w:type="paragraph" w:customStyle="1" w:styleId="B6A2623B06244A7EB75D7DB2052136D8">
    <w:name w:val="B6A2623B06244A7EB75D7DB2052136D8"/>
  </w:style>
  <w:style w:type="paragraph" w:customStyle="1" w:styleId="24C286A6322C4F78A1F32A4244FBF58F">
    <w:name w:val="24C286A6322C4F78A1F32A4244FBF58F"/>
  </w:style>
  <w:style w:type="paragraph" w:customStyle="1" w:styleId="8A1B4864E25C49209D623FA92EF85EE1">
    <w:name w:val="8A1B4864E25C49209D623FA92EF85EE1"/>
  </w:style>
  <w:style w:type="paragraph" w:customStyle="1" w:styleId="99C244632BBF4F91A87A79C52A735DA8">
    <w:name w:val="99C244632BBF4F91A87A79C52A735DA8"/>
  </w:style>
  <w:style w:type="paragraph" w:customStyle="1" w:styleId="84AA22A7786B49608347CCE9BD43A5A5">
    <w:name w:val="84AA22A7786B49608347CCE9BD43A5A5"/>
  </w:style>
  <w:style w:type="paragraph" w:customStyle="1" w:styleId="0FE45DC65C4B4112929823BE6A690AD8">
    <w:name w:val="0FE45DC65C4B4112929823BE6A690AD8"/>
  </w:style>
  <w:style w:type="paragraph" w:customStyle="1" w:styleId="9E40BCA0053D4DC7B9E5CA8AAE715550">
    <w:name w:val="9E40BCA0053D4DC7B9E5CA8AAE715550"/>
  </w:style>
  <w:style w:type="paragraph" w:customStyle="1" w:styleId="3BA4C5BCF61043B7A8C22909DD20BCD6">
    <w:name w:val="3BA4C5BCF61043B7A8C22909DD20BCD6"/>
  </w:style>
  <w:style w:type="paragraph" w:customStyle="1" w:styleId="77385A16DE81418CBA4F10CB56BA6F8E">
    <w:name w:val="77385A16DE81418CBA4F10CB56BA6F8E"/>
  </w:style>
  <w:style w:type="paragraph" w:customStyle="1" w:styleId="9F56EAEBB0154FAB8B95F365DF07FE56">
    <w:name w:val="9F56EAEBB0154FAB8B95F365DF07FE56"/>
  </w:style>
  <w:style w:type="paragraph" w:customStyle="1" w:styleId="24DC0871B4784609A380A306FAC93DDD">
    <w:name w:val="24DC0871B4784609A380A306FAC93DDD"/>
  </w:style>
  <w:style w:type="paragraph" w:customStyle="1" w:styleId="F3186231E3044503A34CD8E378B80A88">
    <w:name w:val="F3186231E3044503A34CD8E378B80A88"/>
  </w:style>
  <w:style w:type="paragraph" w:customStyle="1" w:styleId="F2CE51A0D9184FFE905CC3C377007D4B">
    <w:name w:val="F2CE51A0D9184FFE905CC3C377007D4B"/>
  </w:style>
  <w:style w:type="paragraph" w:customStyle="1" w:styleId="B07B7EFB0EEF416BB621EABC9B9AF004">
    <w:name w:val="B07B7EFB0EEF416BB621EABC9B9AF004"/>
  </w:style>
  <w:style w:type="paragraph" w:customStyle="1" w:styleId="3E80E5769051489297FA6DAC35655A4B">
    <w:name w:val="3E80E5769051489297FA6DAC35655A4B"/>
  </w:style>
  <w:style w:type="paragraph" w:customStyle="1" w:styleId="D59787E67B444DC7BE6773BF2E48CC22">
    <w:name w:val="D59787E67B444DC7BE6773BF2E48CC22"/>
  </w:style>
  <w:style w:type="paragraph" w:customStyle="1" w:styleId="4D589A675343485E8D9E3D04C1C87989">
    <w:name w:val="4D589A675343485E8D9E3D04C1C87989"/>
  </w:style>
  <w:style w:type="paragraph" w:customStyle="1" w:styleId="13EAB00CBED04E84BA2D09BF1FB33CC9">
    <w:name w:val="13EAB00CBED04E84BA2D09BF1FB33CC9"/>
  </w:style>
  <w:style w:type="paragraph" w:customStyle="1" w:styleId="18664C9333EC4BB2BC60FA578632C4E9">
    <w:name w:val="18664C9333EC4BB2BC60FA578632C4E9"/>
  </w:style>
  <w:style w:type="paragraph" w:customStyle="1" w:styleId="FCA656FCE0EF476EAF59A60645F317DF">
    <w:name w:val="FCA656FCE0EF476EAF59A60645F317DF"/>
  </w:style>
  <w:style w:type="paragraph" w:customStyle="1" w:styleId="CFCB7D1D06E747F0BEA8B5D813019ADC">
    <w:name w:val="CFCB7D1D06E747F0BEA8B5D813019ADC"/>
  </w:style>
  <w:style w:type="paragraph" w:customStyle="1" w:styleId="773EF8062EB64FE8AC3790132330FC77">
    <w:name w:val="773EF8062EB64FE8AC3790132330FC77"/>
  </w:style>
  <w:style w:type="paragraph" w:customStyle="1" w:styleId="F9B3229F7DC5436E96F6B104C8DA9FB4">
    <w:name w:val="F9B3229F7DC5436E96F6B104C8DA9FB4"/>
  </w:style>
  <w:style w:type="paragraph" w:customStyle="1" w:styleId="1C02F778DADF426B9D9D48A714A39DB8">
    <w:name w:val="1C02F778DADF426B9D9D48A714A39DB8"/>
    <w:rsid w:val="00B35E69"/>
  </w:style>
  <w:style w:type="paragraph" w:customStyle="1" w:styleId="AA450F34EF694D94AF0257786E0DA5DA">
    <w:name w:val="AA450F34EF694D94AF0257786E0DA5DA"/>
    <w:rsid w:val="00B35E69"/>
  </w:style>
  <w:style w:type="paragraph" w:customStyle="1" w:styleId="0AA3BF25D2344698ACBD268E748B8F54">
    <w:name w:val="0AA3BF25D2344698ACBD268E748B8F54"/>
    <w:rsid w:val="00B35E69"/>
  </w:style>
  <w:style w:type="paragraph" w:customStyle="1" w:styleId="D71A92EC515449C995BF4E4134ED59DB">
    <w:name w:val="D71A92EC515449C995BF4E4134ED59DB"/>
    <w:rsid w:val="00B35E69"/>
  </w:style>
  <w:style w:type="paragraph" w:customStyle="1" w:styleId="E607CBFC53B8425A9D3BF731E97192B6">
    <w:name w:val="E607CBFC53B8425A9D3BF731E97192B6"/>
    <w:rsid w:val="00B35E69"/>
  </w:style>
  <w:style w:type="paragraph" w:customStyle="1" w:styleId="F74C443E302843568BCF7D941178D949">
    <w:name w:val="F74C443E302843568BCF7D941178D949"/>
    <w:rsid w:val="00B35E69"/>
  </w:style>
  <w:style w:type="paragraph" w:customStyle="1" w:styleId="59C746E6A57C474CA98427DCF95FA59B">
    <w:name w:val="59C746E6A57C474CA98427DCF95FA59B"/>
    <w:rsid w:val="00B35E69"/>
  </w:style>
  <w:style w:type="paragraph" w:customStyle="1" w:styleId="D6D588B331C347E99A6894F0223BC8F4">
    <w:name w:val="D6D588B331C347E99A6894F0223BC8F4"/>
    <w:rsid w:val="00B35E69"/>
  </w:style>
  <w:style w:type="paragraph" w:customStyle="1" w:styleId="EC9E89B700E344CB9919CB43B7338972">
    <w:name w:val="EC9E89B700E344CB9919CB43B7338972"/>
    <w:rsid w:val="00B35E69"/>
  </w:style>
  <w:style w:type="paragraph" w:customStyle="1" w:styleId="AD18C499134440D6865D38D907BB9CDE">
    <w:name w:val="AD18C499134440D6865D38D907BB9CDE"/>
    <w:rsid w:val="00B35E69"/>
  </w:style>
  <w:style w:type="paragraph" w:customStyle="1" w:styleId="01174168A7F14E92A76D38B16949918A">
    <w:name w:val="01174168A7F14E92A76D38B16949918A"/>
    <w:rsid w:val="00B35E69"/>
  </w:style>
  <w:style w:type="paragraph" w:customStyle="1" w:styleId="85A720F0CEA547F0BCFC0D479EB015DF">
    <w:name w:val="85A720F0CEA547F0BCFC0D479EB015DF"/>
    <w:rsid w:val="00B35E69"/>
  </w:style>
  <w:style w:type="paragraph" w:customStyle="1" w:styleId="FAD4BCEAC7AE4A1EB82E0E99FF4244D2">
    <w:name w:val="FAD4BCEAC7AE4A1EB82E0E99FF4244D2"/>
    <w:rsid w:val="00B35E69"/>
  </w:style>
  <w:style w:type="paragraph" w:customStyle="1" w:styleId="69F38D0CE15D4743AAD4C74ECF7CF16E">
    <w:name w:val="69F38D0CE15D4743AAD4C74ECF7CF16E"/>
    <w:rsid w:val="00B35E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2026-01-01T06:02:00Z</dcterms:created>
  <dcterms:modified xsi:type="dcterms:W3CDTF">2026-01-01T06:53:00Z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